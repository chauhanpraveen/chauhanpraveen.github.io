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9814FD" w14:paraId="4782D304" w14:textId="77777777" w:rsidTr="00533816">
        <w:trPr>
          <w:trHeight w:val="2620"/>
        </w:trPr>
        <w:tc>
          <w:tcPr>
            <w:tcW w:w="3600" w:type="dxa"/>
            <w:vAlign w:val="bottom"/>
          </w:tcPr>
          <w:p w14:paraId="61B100E7" w14:textId="14D273D7" w:rsidR="001B2ABD" w:rsidRPr="009814FD" w:rsidRDefault="001B2ABD" w:rsidP="001B2ABD">
            <w:pPr>
              <w:tabs>
                <w:tab w:val="left" w:pos="990"/>
              </w:tabs>
              <w:jc w:val="center"/>
              <w:rPr>
                <w:rFonts w:ascii="Inter" w:hAnsi="Inter"/>
              </w:rPr>
            </w:pPr>
            <w:r w:rsidRPr="009814FD">
              <w:rPr>
                <w:rFonts w:ascii="Inter" w:hAnsi="Inter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2585FEF" wp14:editId="3537CFCC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196850</wp:posOffset>
                      </wp:positionV>
                      <wp:extent cx="1400175" cy="1400175"/>
                      <wp:effectExtent l="19050" t="19050" r="47625" b="47625"/>
                      <wp:wrapSquare wrapText="bothSides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140017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1166" r="-22862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F34B6D" id="Oval 2" o:spid="_x0000_s1026" style="position:absolute;margin-left:17.15pt;margin-top:15.5pt;width:110.25pt;height:11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EdyZXkgQ2xlYW4gQ1YgUmVzdW1lIFBob3RvIC0gMgAAAAKQAAAHAAAABDAyMzHq&#10;HAAHAAAIDAAACJQAAAAAHOo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DAgIDAgIDAwMDBAMDBAUIBQUE&#10;BAUKBwcGCAwKDAwLCgsLDQ4SEA0OEQ4LCxAWEBETFBUVFQwPFxgWFBgSFBUU/9sAQwEDBAQFBAUJ&#10;BQUJFA0LDRQUFBQUFBQUFBQUFBQUFBQUFBQUFBQUFBQUFBQUFBQUFBQUFBQUFBQUFBQUFBQUFBQU&#10;/8AAEQgEHwW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" strokecolor="#94b6d2 [3204]" strokeweight="5pt">
                      <v:fill r:id="rId8" o:title="" recolor="t" rotate="t" type="frame"/>
                      <v:stroke joinstyle="miter"/>
                      <w10:wrap type="square"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E7C7DE6" w14:textId="77777777" w:rsidR="001B2ABD" w:rsidRPr="009814FD" w:rsidRDefault="001B2ABD" w:rsidP="000C45FF">
            <w:pPr>
              <w:tabs>
                <w:tab w:val="left" w:pos="990"/>
              </w:tabs>
              <w:rPr>
                <w:rFonts w:ascii="Inter" w:hAnsi="Inter"/>
              </w:rPr>
            </w:pPr>
          </w:p>
        </w:tc>
        <w:tc>
          <w:tcPr>
            <w:tcW w:w="6470" w:type="dxa"/>
            <w:vAlign w:val="bottom"/>
          </w:tcPr>
          <w:p w14:paraId="68F6D48B" w14:textId="1D6AB1AE" w:rsidR="001B2ABD" w:rsidRPr="009814FD" w:rsidRDefault="00074355" w:rsidP="001B2ABD">
            <w:pPr>
              <w:pStyle w:val="Title"/>
              <w:rPr>
                <w:rFonts w:ascii="Inter" w:hAnsi="Inter"/>
              </w:rPr>
            </w:pPr>
            <w:r>
              <w:rPr>
                <w:rFonts w:ascii="Inter" w:hAnsi="Inter"/>
              </w:rPr>
              <w:t>Praveen</w:t>
            </w:r>
          </w:p>
          <w:p w14:paraId="6044B93A" w14:textId="0B88657A" w:rsidR="001B2ABD" w:rsidRPr="001D338A" w:rsidRDefault="00074355" w:rsidP="001D338A">
            <w:pPr>
              <w:rPr>
                <w:rFonts w:ascii="Inter" w:hAnsi="Inter"/>
                <w:sz w:val="28"/>
                <w:szCs w:val="28"/>
              </w:rPr>
            </w:pPr>
            <w:r>
              <w:rPr>
                <w:rFonts w:ascii="Inter" w:hAnsi="Inter"/>
                <w:color w:val="0070C0"/>
                <w:sz w:val="28"/>
                <w:szCs w:val="28"/>
              </w:rPr>
              <w:t>MEAN/MERN</w:t>
            </w:r>
            <w:r w:rsidR="00D87A87">
              <w:rPr>
                <w:rFonts w:ascii="Inter" w:hAnsi="Inter"/>
                <w:color w:val="0070C0"/>
                <w:sz w:val="28"/>
                <w:szCs w:val="28"/>
              </w:rPr>
              <w:t xml:space="preserve"> </w:t>
            </w:r>
            <w:r w:rsidR="001333ED" w:rsidRPr="001D338A">
              <w:rPr>
                <w:rFonts w:ascii="Inter" w:hAnsi="Inter"/>
                <w:color w:val="0070C0"/>
                <w:sz w:val="28"/>
                <w:szCs w:val="28"/>
              </w:rPr>
              <w:t>Developer</w:t>
            </w:r>
          </w:p>
        </w:tc>
      </w:tr>
      <w:tr w:rsidR="001B2ABD" w:rsidRPr="009814FD" w14:paraId="75F4F4FE" w14:textId="77777777" w:rsidTr="001B2ABD">
        <w:tc>
          <w:tcPr>
            <w:tcW w:w="3600" w:type="dxa"/>
          </w:tcPr>
          <w:sdt>
            <w:sdtPr>
              <w:rPr>
                <w:rFonts w:ascii="Inter" w:hAnsi="Inter"/>
              </w:rPr>
              <w:id w:val="-1711873194"/>
              <w:placeholder>
                <w:docPart w:val="552EF94DB3824B73A02772D85ED60860"/>
              </w:placeholder>
              <w:temporary/>
              <w:showingPlcHdr/>
              <w15:appearance w15:val="hidden"/>
            </w:sdtPr>
            <w:sdtContent>
              <w:p w14:paraId="00E61E58" w14:textId="77777777" w:rsidR="001B2ABD" w:rsidRPr="009814FD" w:rsidRDefault="00036450" w:rsidP="00036450">
                <w:pPr>
                  <w:pStyle w:val="Heading3"/>
                  <w:rPr>
                    <w:rFonts w:ascii="Inter" w:hAnsi="Inter"/>
                  </w:rPr>
                </w:pPr>
                <w:r w:rsidRPr="009814FD">
                  <w:rPr>
                    <w:rFonts w:ascii="Inter" w:hAnsi="Inter"/>
                  </w:rPr>
                  <w:t>Profile</w:t>
                </w:r>
              </w:p>
            </w:sdtContent>
          </w:sdt>
          <w:p w14:paraId="4F4A9CF7" w14:textId="5A6ABB16" w:rsidR="00036450" w:rsidRPr="009814FD" w:rsidRDefault="006848CE" w:rsidP="00036450">
            <w:pPr>
              <w:rPr>
                <w:rFonts w:ascii="Inter" w:hAnsi="Inter"/>
              </w:rPr>
            </w:pPr>
            <w:r w:rsidRPr="006848CE">
              <w:rPr>
                <w:rFonts w:ascii="Inter" w:hAnsi="Inter"/>
              </w:rPr>
              <w:t>As a Full Stack Developer</w:t>
            </w:r>
            <w:r>
              <w:rPr>
                <w:rFonts w:ascii="Inter" w:hAnsi="Inter"/>
              </w:rPr>
              <w:t>, I am</w:t>
            </w:r>
            <w:r w:rsidRPr="006848CE">
              <w:rPr>
                <w:rFonts w:ascii="Inter" w:hAnsi="Inter"/>
              </w:rPr>
              <w:t xml:space="preserve"> comfortable </w:t>
            </w:r>
            <w:r>
              <w:rPr>
                <w:rFonts w:ascii="Inter" w:hAnsi="Inter"/>
              </w:rPr>
              <w:t>with</w:t>
            </w:r>
            <w:r w:rsidRPr="006848CE">
              <w:rPr>
                <w:rFonts w:ascii="Inter" w:hAnsi="Inter"/>
              </w:rPr>
              <w:t xml:space="preserve"> both front-end and back-end coding languages, development frameworks and third-part</w:t>
            </w:r>
            <w:r w:rsidR="00836026">
              <w:rPr>
                <w:rFonts w:ascii="Inter" w:hAnsi="Inter"/>
              </w:rPr>
              <w:t>i</w:t>
            </w:r>
            <w:r w:rsidR="00E46539">
              <w:rPr>
                <w:rFonts w:ascii="Inter" w:hAnsi="Inter"/>
              </w:rPr>
              <w:t>.</w:t>
            </w:r>
            <w:r>
              <w:rPr>
                <w:rFonts w:ascii="Inter" w:hAnsi="Inter"/>
              </w:rPr>
              <w:t xml:space="preserve"> I am</w:t>
            </w:r>
            <w:r w:rsidRPr="006848CE">
              <w:rPr>
                <w:rFonts w:ascii="Inter" w:hAnsi="Inter"/>
              </w:rPr>
              <w:t xml:space="preserve"> a team player with a knack for visual design and utility.</w:t>
            </w:r>
          </w:p>
          <w:sdt>
            <w:sdtPr>
              <w:rPr>
                <w:rFonts w:ascii="Inter" w:hAnsi="Inter"/>
              </w:rPr>
              <w:id w:val="-1954003311"/>
              <w:placeholder>
                <w:docPart w:val="672B4698FF67425F9DC517800A08474C"/>
              </w:placeholder>
              <w:temporary/>
              <w:showingPlcHdr/>
              <w15:appearance w15:val="hidden"/>
            </w:sdtPr>
            <w:sdtContent>
              <w:p w14:paraId="7C748BAA" w14:textId="77777777" w:rsidR="00036450" w:rsidRPr="009814FD" w:rsidRDefault="00CB0055" w:rsidP="00CB0055">
                <w:pPr>
                  <w:pStyle w:val="Heading3"/>
                  <w:rPr>
                    <w:rFonts w:ascii="Inter" w:hAnsi="Inter"/>
                  </w:rPr>
                </w:pPr>
                <w:r w:rsidRPr="009814FD">
                  <w:rPr>
                    <w:rFonts w:ascii="Inter" w:hAnsi="Inter"/>
                  </w:rPr>
                  <w:t>Contact</w:t>
                </w:r>
              </w:p>
            </w:sdtContent>
          </w:sdt>
          <w:sdt>
            <w:sdtPr>
              <w:rPr>
                <w:rFonts w:ascii="Inter" w:hAnsi="Inter"/>
              </w:rPr>
              <w:id w:val="1111563247"/>
              <w:placeholder>
                <w:docPart w:val="C6850555BCC24C36A12F749696C3A5FC"/>
              </w:placeholder>
              <w:temporary/>
              <w:showingPlcHdr/>
              <w15:appearance w15:val="hidden"/>
            </w:sdtPr>
            <w:sdtContent>
              <w:p w14:paraId="1E1EFF8E" w14:textId="77777777" w:rsidR="004D3011" w:rsidRPr="009814FD" w:rsidRDefault="004D3011" w:rsidP="004D3011">
                <w:pPr>
                  <w:rPr>
                    <w:rFonts w:ascii="Inter" w:hAnsi="Inter"/>
                  </w:rPr>
                </w:pPr>
                <w:r w:rsidRPr="009814FD">
                  <w:rPr>
                    <w:rFonts w:ascii="Inter" w:hAnsi="Inter"/>
                  </w:rPr>
                  <w:t>PHONE:</w:t>
                </w:r>
              </w:p>
            </w:sdtContent>
          </w:sdt>
          <w:p w14:paraId="263EBBBC" w14:textId="49250C44" w:rsidR="004D3011" w:rsidRPr="009814FD" w:rsidRDefault="00000000" w:rsidP="004D3011">
            <w:pPr>
              <w:rPr>
                <w:rFonts w:ascii="Inter" w:hAnsi="Inter"/>
              </w:rPr>
            </w:pPr>
            <w:hyperlink r:id="rId9" w:history="1">
              <w:r w:rsidR="006848CE" w:rsidRPr="006848CE">
                <w:rPr>
                  <w:rStyle w:val="Hyperlink"/>
                  <w:rFonts w:ascii="Inter" w:hAnsi="Inter"/>
                </w:rPr>
                <w:t>+91 89571 87318</w:t>
              </w:r>
            </w:hyperlink>
          </w:p>
          <w:p w14:paraId="4FB4EA45" w14:textId="77777777" w:rsidR="004D3011" w:rsidRPr="009814FD" w:rsidRDefault="004D3011" w:rsidP="004D3011">
            <w:pPr>
              <w:rPr>
                <w:rFonts w:ascii="Inter" w:hAnsi="Inter"/>
              </w:rPr>
            </w:pPr>
          </w:p>
          <w:p w14:paraId="6A8C4423" w14:textId="576B7B1C" w:rsidR="004D3011" w:rsidRPr="009814FD" w:rsidRDefault="00300D1D" w:rsidP="004D3011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LinkedIn:</w:t>
            </w:r>
          </w:p>
          <w:p w14:paraId="221EE236" w14:textId="524196EE" w:rsidR="004D3011" w:rsidRDefault="00000000" w:rsidP="004D3011">
            <w:pPr>
              <w:rPr>
                <w:rStyle w:val="Hyperlink"/>
                <w:rFonts w:ascii="Inter" w:hAnsi="Inter"/>
              </w:rPr>
            </w:pPr>
            <w:hyperlink r:id="rId10" w:history="1">
              <w:r w:rsidR="006848CE" w:rsidRPr="00E46539">
                <w:rPr>
                  <w:rStyle w:val="Hyperlink"/>
                  <w:rFonts w:ascii="Inter" w:hAnsi="Inter"/>
                </w:rPr>
                <w:t>bit.ly/3WVB5Oz</w:t>
              </w:r>
            </w:hyperlink>
          </w:p>
          <w:p w14:paraId="7F11D4E6" w14:textId="6A217683" w:rsidR="006114B0" w:rsidRDefault="006114B0" w:rsidP="004D3011">
            <w:pPr>
              <w:rPr>
                <w:rStyle w:val="Hyperlink"/>
              </w:rPr>
            </w:pPr>
          </w:p>
          <w:p w14:paraId="4229765C" w14:textId="2F6A19A7" w:rsidR="006114B0" w:rsidRPr="009814FD" w:rsidRDefault="006114B0" w:rsidP="006114B0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Portfolio:</w:t>
            </w:r>
          </w:p>
          <w:p w14:paraId="20CC5C47" w14:textId="61F45F11" w:rsidR="006114B0" w:rsidRDefault="00000000" w:rsidP="004D3011">
            <w:pPr>
              <w:rPr>
                <w:rFonts w:ascii="Inter" w:hAnsi="Inter"/>
              </w:rPr>
            </w:pPr>
            <w:hyperlink r:id="rId11" w:history="1">
              <w:r w:rsidR="005C6D87" w:rsidRPr="005C6D87">
                <w:rPr>
                  <w:rStyle w:val="Hyperlink"/>
                  <w:rFonts w:ascii="Inter" w:hAnsi="Inter"/>
                </w:rPr>
                <w:t>chauhanpraveen.github.io</w:t>
              </w:r>
            </w:hyperlink>
          </w:p>
          <w:p w14:paraId="76EFEC89" w14:textId="6D522A0B" w:rsidR="005C6D87" w:rsidRDefault="005C6D87" w:rsidP="004D3011">
            <w:pPr>
              <w:rPr>
                <w:rFonts w:ascii="Inter" w:hAnsi="Inter"/>
              </w:rPr>
            </w:pPr>
          </w:p>
          <w:p w14:paraId="70398227" w14:textId="0A24656C" w:rsidR="005C6D87" w:rsidRPr="009814FD" w:rsidRDefault="005C6D87" w:rsidP="005C6D87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GitHub:</w:t>
            </w:r>
          </w:p>
          <w:p w14:paraId="0423E5F4" w14:textId="2B47CD58" w:rsidR="005C6D87" w:rsidRPr="006114B0" w:rsidRDefault="00000000" w:rsidP="005C6D87">
            <w:pPr>
              <w:rPr>
                <w:rFonts w:ascii="Inter" w:hAnsi="Inter"/>
                <w:color w:val="B85A22" w:themeColor="accent2" w:themeShade="BF"/>
                <w:u w:val="single"/>
              </w:rPr>
            </w:pPr>
            <w:hyperlink r:id="rId12" w:history="1">
              <w:r w:rsidR="005C6D87" w:rsidRPr="005C6D87">
                <w:rPr>
                  <w:rStyle w:val="Hyperlink"/>
                  <w:rFonts w:ascii="Inter" w:hAnsi="Inter"/>
                </w:rPr>
                <w:t>github.com/</w:t>
              </w:r>
              <w:proofErr w:type="spellStart"/>
              <w:r w:rsidR="005C6D87" w:rsidRPr="005C6D87">
                <w:rPr>
                  <w:rStyle w:val="Hyperlink"/>
                  <w:rFonts w:ascii="Inter" w:hAnsi="Inter"/>
                </w:rPr>
                <w:t>chauhanpraveen</w:t>
              </w:r>
              <w:proofErr w:type="spellEnd"/>
            </w:hyperlink>
          </w:p>
          <w:p w14:paraId="15D8EFE3" w14:textId="77777777" w:rsidR="004D3011" w:rsidRPr="009814FD" w:rsidRDefault="004D3011" w:rsidP="004D3011">
            <w:pPr>
              <w:rPr>
                <w:rFonts w:ascii="Inter" w:hAnsi="Inter"/>
              </w:rPr>
            </w:pPr>
          </w:p>
          <w:sdt>
            <w:sdtPr>
              <w:rPr>
                <w:rFonts w:ascii="Inter" w:hAnsi="Inter"/>
              </w:rPr>
              <w:id w:val="-240260293"/>
              <w:placeholder>
                <w:docPart w:val="DA55EFE09CC144BA8500C219276EB73B"/>
              </w:placeholder>
              <w:temporary/>
              <w:showingPlcHdr/>
              <w15:appearance w15:val="hidden"/>
            </w:sdtPr>
            <w:sdtContent>
              <w:p w14:paraId="3E7788C5" w14:textId="77777777" w:rsidR="004D3011" w:rsidRPr="009814FD" w:rsidRDefault="004D3011" w:rsidP="004D3011">
                <w:pPr>
                  <w:rPr>
                    <w:rFonts w:ascii="Inter" w:hAnsi="Inter"/>
                  </w:rPr>
                </w:pPr>
                <w:r w:rsidRPr="009814FD">
                  <w:rPr>
                    <w:rFonts w:ascii="Inter" w:hAnsi="Inter"/>
                  </w:rPr>
                  <w:t>EMAIL:</w:t>
                </w:r>
              </w:p>
            </w:sdtContent>
          </w:sdt>
          <w:p w14:paraId="0AC6B4FA" w14:textId="7EE07272" w:rsidR="00036450" w:rsidRPr="00E46539" w:rsidRDefault="00E46539" w:rsidP="004D3011">
            <w:pPr>
              <w:rPr>
                <w:rStyle w:val="Hyperlink"/>
                <w:rFonts w:ascii="Inter" w:hAnsi="Inter"/>
                <w:lang w:val="en-IN"/>
              </w:rPr>
            </w:pPr>
            <w:r w:rsidRPr="00E46539">
              <w:rPr>
                <w:rFonts w:ascii="Inter" w:hAnsi="Inter"/>
                <w:color w:val="B85A22" w:themeColor="accent2" w:themeShade="BF"/>
                <w:u w:val="single"/>
                <w:lang w:val="en-IN"/>
              </w:rPr>
              <w:t>chauhanpraveensingh303@gmail.com</w:t>
            </w:r>
          </w:p>
          <w:sdt>
            <w:sdtPr>
              <w:rPr>
                <w:rFonts w:ascii="Inter" w:hAnsi="Inter"/>
              </w:rPr>
              <w:id w:val="-1444214663"/>
              <w:placeholder>
                <w:docPart w:val="42D5EBB3978048ECAC3A4EBFAA2266ED"/>
              </w:placeholder>
              <w:temporary/>
              <w:showingPlcHdr/>
              <w15:appearance w15:val="hidden"/>
            </w:sdtPr>
            <w:sdtContent>
              <w:p w14:paraId="04199245" w14:textId="77777777" w:rsidR="004D3011" w:rsidRPr="009814FD" w:rsidRDefault="00CB0055" w:rsidP="00CB0055">
                <w:pPr>
                  <w:pStyle w:val="Heading3"/>
                  <w:rPr>
                    <w:rFonts w:ascii="Inter" w:hAnsi="Inter"/>
                  </w:rPr>
                </w:pPr>
                <w:r w:rsidRPr="009814FD">
                  <w:rPr>
                    <w:rFonts w:ascii="Inter" w:hAnsi="Inter"/>
                  </w:rPr>
                  <w:t>Hobbies</w:t>
                </w:r>
              </w:p>
            </w:sdtContent>
          </w:sdt>
          <w:p w14:paraId="640D246D" w14:textId="15E08268" w:rsidR="004D3011" w:rsidRPr="009814FD" w:rsidRDefault="009814FD" w:rsidP="004D3011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Coding &amp; Programming</w:t>
            </w:r>
          </w:p>
          <w:p w14:paraId="53DA41A6" w14:textId="6EA79981" w:rsidR="009814FD" w:rsidRDefault="00E46539" w:rsidP="004D3011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Sports</w:t>
            </w:r>
          </w:p>
          <w:p w14:paraId="2EB8E4F9" w14:textId="52B10A63" w:rsidR="00E46539" w:rsidRDefault="00E46539" w:rsidP="004D3011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Listening Music</w:t>
            </w:r>
          </w:p>
          <w:p w14:paraId="6CE863EF" w14:textId="64F69EA5" w:rsidR="00E46539" w:rsidRDefault="00E46539" w:rsidP="004D3011">
            <w:pPr>
              <w:rPr>
                <w:rFonts w:ascii="Inter" w:hAnsi="Inter"/>
              </w:rPr>
            </w:pPr>
          </w:p>
          <w:p w14:paraId="00DDD9DB" w14:textId="6A842944" w:rsidR="006433EA" w:rsidRPr="009814FD" w:rsidRDefault="00E46539" w:rsidP="006433EA">
            <w:pPr>
              <w:pStyle w:val="Heading3"/>
              <w:rPr>
                <w:rFonts w:ascii="Inter" w:hAnsi="Inter"/>
              </w:rPr>
            </w:pPr>
            <w:r>
              <w:rPr>
                <w:rFonts w:ascii="Inter" w:hAnsi="Inter"/>
              </w:rPr>
              <w:t>programming languages</w:t>
            </w:r>
          </w:p>
          <w:p w14:paraId="303EA54E" w14:textId="35D2DD37" w:rsidR="007A23ED" w:rsidRPr="009814FD" w:rsidRDefault="00E46539" w:rsidP="006433EA">
            <w:pPr>
              <w:spacing w:after="100"/>
              <w:rPr>
                <w:rFonts w:ascii="Inter" w:hAnsi="Inter"/>
              </w:rPr>
            </w:pPr>
            <w:r>
              <w:rPr>
                <w:rFonts w:ascii="Inter" w:hAnsi="Inter"/>
              </w:rPr>
              <w:t xml:space="preserve">HTML, CSS, </w:t>
            </w:r>
            <w:r w:rsidR="007A23ED">
              <w:rPr>
                <w:rFonts w:ascii="Inter" w:hAnsi="Inter"/>
              </w:rPr>
              <w:t xml:space="preserve">Bootstrap, </w:t>
            </w:r>
            <w:r>
              <w:rPr>
                <w:rFonts w:ascii="Inter" w:hAnsi="Inter"/>
              </w:rPr>
              <w:t xml:space="preserve">JavaScript, </w:t>
            </w:r>
            <w:r w:rsidR="007A23ED" w:rsidRPr="007A23ED">
              <w:rPr>
                <w:rFonts w:ascii="Inter" w:hAnsi="Inter"/>
              </w:rPr>
              <w:t xml:space="preserve">TypeScript, </w:t>
            </w:r>
            <w:r>
              <w:rPr>
                <w:rFonts w:ascii="Inter" w:hAnsi="Inter"/>
              </w:rPr>
              <w:t xml:space="preserve">ReactJS, </w:t>
            </w:r>
            <w:r w:rsidR="00026C16">
              <w:rPr>
                <w:rFonts w:ascii="Inter" w:hAnsi="Inter"/>
              </w:rPr>
              <w:t xml:space="preserve">Redux, </w:t>
            </w:r>
            <w:r>
              <w:rPr>
                <w:rFonts w:ascii="Inter" w:hAnsi="Inter"/>
              </w:rPr>
              <w:t>Angular</w:t>
            </w:r>
            <w:r w:rsidR="0042683E">
              <w:rPr>
                <w:rFonts w:ascii="Inter" w:hAnsi="Inter"/>
              </w:rPr>
              <w:t>12 above</w:t>
            </w:r>
            <w:r>
              <w:rPr>
                <w:rFonts w:ascii="Inter" w:hAnsi="Inter"/>
              </w:rPr>
              <w:t xml:space="preserve">, NodeJS, </w:t>
            </w:r>
            <w:r w:rsidR="002E312B">
              <w:rPr>
                <w:rFonts w:ascii="Inter" w:hAnsi="Inter"/>
              </w:rPr>
              <w:t>Express</w:t>
            </w:r>
            <w:r w:rsidR="0042683E">
              <w:rPr>
                <w:rFonts w:ascii="Inter" w:hAnsi="Inter"/>
              </w:rPr>
              <w:t xml:space="preserve"> </w:t>
            </w:r>
            <w:r w:rsidR="002E312B">
              <w:rPr>
                <w:rFonts w:ascii="Inter" w:hAnsi="Inter"/>
              </w:rPr>
              <w:t>J</w:t>
            </w:r>
            <w:r w:rsidR="0042683E">
              <w:rPr>
                <w:rFonts w:ascii="Inter" w:hAnsi="Inter"/>
              </w:rPr>
              <w:t>S</w:t>
            </w:r>
            <w:r>
              <w:rPr>
                <w:rFonts w:ascii="Inter" w:hAnsi="Inter"/>
              </w:rPr>
              <w:t>, JSON, MongoDB, Mongoose</w:t>
            </w:r>
            <w:r w:rsidR="007A23ED">
              <w:rPr>
                <w:rFonts w:ascii="Inter" w:hAnsi="Inter"/>
              </w:rPr>
              <w:t>, Oracle9, WordPress, Git</w:t>
            </w:r>
          </w:p>
        </w:tc>
        <w:tc>
          <w:tcPr>
            <w:tcW w:w="720" w:type="dxa"/>
          </w:tcPr>
          <w:p w14:paraId="6E585B67" w14:textId="77777777" w:rsidR="001B2ABD" w:rsidRPr="009814FD" w:rsidRDefault="001B2ABD" w:rsidP="000C45FF">
            <w:pPr>
              <w:tabs>
                <w:tab w:val="left" w:pos="990"/>
              </w:tabs>
              <w:rPr>
                <w:rFonts w:ascii="Inter" w:hAnsi="Inter"/>
              </w:rPr>
            </w:pPr>
          </w:p>
        </w:tc>
        <w:tc>
          <w:tcPr>
            <w:tcW w:w="6470" w:type="dxa"/>
          </w:tcPr>
          <w:sdt>
            <w:sdtPr>
              <w:rPr>
                <w:rFonts w:ascii="Inter" w:hAnsi="Inter"/>
              </w:rPr>
              <w:id w:val="1049110328"/>
              <w:placeholder>
                <w:docPart w:val="A3B14514359C4C0E852B680CB97D8E82"/>
              </w:placeholder>
              <w:temporary/>
              <w:showingPlcHdr/>
              <w15:appearance w15:val="hidden"/>
            </w:sdtPr>
            <w:sdtContent>
              <w:p w14:paraId="4EB775DA" w14:textId="77777777" w:rsidR="001B2ABD" w:rsidRPr="009814FD" w:rsidRDefault="00E25A26" w:rsidP="00036450">
                <w:pPr>
                  <w:pStyle w:val="Heading2"/>
                  <w:rPr>
                    <w:rFonts w:ascii="Inter" w:hAnsi="Inter"/>
                  </w:rPr>
                </w:pPr>
                <w:r w:rsidRPr="009814FD">
                  <w:rPr>
                    <w:rFonts w:ascii="Inter" w:hAnsi="Inter"/>
                  </w:rPr>
                  <w:t>EDUCATION</w:t>
                </w:r>
              </w:p>
            </w:sdtContent>
          </w:sdt>
          <w:p w14:paraId="59E47D46" w14:textId="7C90FA4E" w:rsidR="00E578CD" w:rsidRPr="009814FD" w:rsidRDefault="005C6D87" w:rsidP="00E578CD">
            <w:pPr>
              <w:pStyle w:val="Heading4"/>
              <w:rPr>
                <w:rFonts w:ascii="Inter" w:hAnsi="Inter"/>
              </w:rPr>
            </w:pPr>
            <w:r>
              <w:rPr>
                <w:rFonts w:ascii="Inter" w:hAnsi="Inter"/>
              </w:rPr>
              <w:t>Sikkim Manipal University</w:t>
            </w:r>
            <w:r w:rsidR="00E578CD">
              <w:rPr>
                <w:rFonts w:ascii="Inter" w:hAnsi="Inter"/>
              </w:rPr>
              <w:t>,</w:t>
            </w:r>
            <w:r>
              <w:rPr>
                <w:rFonts w:ascii="Inter" w:hAnsi="Inter"/>
              </w:rPr>
              <w:t xml:space="preserve"> Uttar Pradesh</w:t>
            </w:r>
            <w:r w:rsidR="00E578CD">
              <w:rPr>
                <w:rFonts w:ascii="Inter" w:hAnsi="Inter"/>
              </w:rPr>
              <w:t xml:space="preserve"> IN)</w:t>
            </w:r>
          </w:p>
          <w:p w14:paraId="2DA6BACD" w14:textId="786140F0" w:rsidR="00E578CD" w:rsidRPr="009814FD" w:rsidRDefault="00E578CD" w:rsidP="00E578CD">
            <w:pPr>
              <w:pStyle w:val="Date"/>
              <w:ind w:left="2880" w:hanging="2880"/>
              <w:rPr>
                <w:rFonts w:ascii="Inter" w:hAnsi="Inter"/>
              </w:rPr>
            </w:pPr>
            <w:r>
              <w:rPr>
                <w:rFonts w:ascii="Inter" w:hAnsi="Inter"/>
              </w:rPr>
              <w:t>201</w:t>
            </w:r>
            <w:r w:rsidR="005C6D87">
              <w:rPr>
                <w:rFonts w:ascii="Inter" w:hAnsi="Inter"/>
              </w:rPr>
              <w:t>1</w:t>
            </w:r>
            <w:r w:rsidRPr="009814FD">
              <w:rPr>
                <w:rFonts w:ascii="Inter" w:hAnsi="Inter"/>
              </w:rPr>
              <w:t xml:space="preserve"> - </w:t>
            </w:r>
            <w:r>
              <w:rPr>
                <w:rFonts w:ascii="Inter" w:hAnsi="Inter"/>
              </w:rPr>
              <w:t>201</w:t>
            </w:r>
            <w:r w:rsidR="005C6D87">
              <w:rPr>
                <w:rFonts w:ascii="Inter" w:hAnsi="Inter"/>
              </w:rPr>
              <w:t>4</w:t>
            </w:r>
          </w:p>
          <w:p w14:paraId="72A88378" w14:textId="252E38F7" w:rsidR="00E578CD" w:rsidRDefault="005C6D87" w:rsidP="00B359E4">
            <w:pPr>
              <w:pStyle w:val="Heading4"/>
              <w:rPr>
                <w:rFonts w:ascii="Inter" w:hAnsi="Inter"/>
                <w:b w:val="0"/>
              </w:rPr>
            </w:pPr>
            <w:r w:rsidRPr="005C6D87">
              <w:rPr>
                <w:rFonts w:ascii="Inter" w:hAnsi="Inter"/>
                <w:b w:val="0"/>
              </w:rPr>
              <w:t>Completed BCA in year 2014 with 75%</w:t>
            </w:r>
            <w:r w:rsidR="008F748A">
              <w:rPr>
                <w:rFonts w:ascii="Inter" w:hAnsi="Inter"/>
                <w:b w:val="0"/>
              </w:rPr>
              <w:t>.</w:t>
            </w:r>
          </w:p>
          <w:p w14:paraId="63951A4C" w14:textId="77777777" w:rsidR="005C6D87" w:rsidRPr="005C6D87" w:rsidRDefault="005C6D87" w:rsidP="005C6D87"/>
          <w:p w14:paraId="6F311AB6" w14:textId="6463B521" w:rsidR="00036450" w:rsidRPr="009814FD" w:rsidRDefault="005C6D87" w:rsidP="00B359E4">
            <w:pPr>
              <w:pStyle w:val="Heading4"/>
              <w:rPr>
                <w:rFonts w:ascii="Inter" w:hAnsi="Inter"/>
              </w:rPr>
            </w:pPr>
            <w:r>
              <w:rPr>
                <w:rFonts w:ascii="Inter" w:hAnsi="Inter"/>
              </w:rPr>
              <w:t xml:space="preserve">Excellence </w:t>
            </w:r>
            <w:proofErr w:type="spellStart"/>
            <w:r>
              <w:rPr>
                <w:rFonts w:ascii="Inter" w:hAnsi="Inter"/>
              </w:rPr>
              <w:t>Martand</w:t>
            </w:r>
            <w:proofErr w:type="spellEnd"/>
            <w:r>
              <w:rPr>
                <w:rFonts w:ascii="Inter" w:hAnsi="Inter"/>
              </w:rPr>
              <w:t xml:space="preserve"> No.1</w:t>
            </w:r>
            <w:r w:rsidR="009814FD">
              <w:rPr>
                <w:rFonts w:ascii="Inter" w:hAnsi="Inter"/>
              </w:rPr>
              <w:t xml:space="preserve">, </w:t>
            </w:r>
            <w:proofErr w:type="spellStart"/>
            <w:r>
              <w:rPr>
                <w:rFonts w:ascii="Inter" w:hAnsi="Inter"/>
              </w:rPr>
              <w:t>Rewa</w:t>
            </w:r>
            <w:proofErr w:type="spellEnd"/>
            <w:r>
              <w:rPr>
                <w:rFonts w:ascii="Inter" w:hAnsi="Inter"/>
              </w:rPr>
              <w:t>, Madhya Pradesh IN</w:t>
            </w:r>
            <w:r w:rsidR="009814FD">
              <w:rPr>
                <w:rFonts w:ascii="Inter" w:hAnsi="Inter"/>
              </w:rPr>
              <w:t>)</w:t>
            </w:r>
          </w:p>
          <w:p w14:paraId="49DAB53F" w14:textId="42338645" w:rsidR="00036450" w:rsidRPr="009814FD" w:rsidRDefault="009814FD" w:rsidP="00ED05E3">
            <w:pPr>
              <w:pStyle w:val="Date"/>
              <w:ind w:left="2880" w:hanging="2880"/>
              <w:rPr>
                <w:rFonts w:ascii="Inter" w:hAnsi="Inter"/>
              </w:rPr>
            </w:pPr>
            <w:r>
              <w:rPr>
                <w:rFonts w:ascii="Inter" w:hAnsi="Inter"/>
              </w:rPr>
              <w:t>20</w:t>
            </w:r>
            <w:r w:rsidR="008F748A">
              <w:rPr>
                <w:rFonts w:ascii="Inter" w:hAnsi="Inter"/>
              </w:rPr>
              <w:t>07</w:t>
            </w:r>
            <w:r w:rsidR="00036450" w:rsidRPr="009814FD">
              <w:rPr>
                <w:rFonts w:ascii="Inter" w:hAnsi="Inter"/>
              </w:rPr>
              <w:t xml:space="preserve"> - </w:t>
            </w:r>
            <w:r>
              <w:rPr>
                <w:rFonts w:ascii="Inter" w:hAnsi="Inter"/>
              </w:rPr>
              <w:t>20</w:t>
            </w:r>
            <w:r w:rsidR="008F748A">
              <w:rPr>
                <w:rFonts w:ascii="Inter" w:hAnsi="Inter"/>
              </w:rPr>
              <w:t>11</w:t>
            </w:r>
          </w:p>
          <w:p w14:paraId="666818E9" w14:textId="76A956D6" w:rsidR="004D3011" w:rsidRPr="009814FD" w:rsidRDefault="00E578CD" w:rsidP="00036450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 xml:space="preserve">Completed </w:t>
            </w:r>
            <w:r w:rsidR="00ED05E3">
              <w:rPr>
                <w:rFonts w:ascii="Inter" w:hAnsi="Inter"/>
              </w:rPr>
              <w:t xml:space="preserve">Secondary Education in </w:t>
            </w:r>
            <w:r w:rsidR="008F748A">
              <w:rPr>
                <w:rFonts w:ascii="Inter" w:hAnsi="Inter"/>
              </w:rPr>
              <w:t>PCM</w:t>
            </w:r>
            <w:r w:rsidR="00ED05E3">
              <w:rPr>
                <w:rFonts w:ascii="Inter" w:hAnsi="Inter"/>
              </w:rPr>
              <w:t xml:space="preserve">, earned </w:t>
            </w:r>
            <w:r w:rsidR="008F748A">
              <w:rPr>
                <w:rFonts w:ascii="Inter" w:hAnsi="Inter"/>
              </w:rPr>
              <w:t>59</w:t>
            </w:r>
            <w:r w:rsidR="00ED05E3">
              <w:rPr>
                <w:rFonts w:ascii="Inter" w:hAnsi="Inter"/>
              </w:rPr>
              <w:t>% Marks</w:t>
            </w:r>
            <w:r w:rsidR="008F748A">
              <w:rPr>
                <w:rFonts w:ascii="Inter" w:hAnsi="Inter"/>
              </w:rPr>
              <w:t>.</w:t>
            </w:r>
          </w:p>
          <w:p w14:paraId="4290997B" w14:textId="77777777" w:rsidR="00036450" w:rsidRPr="009814FD" w:rsidRDefault="00036450" w:rsidP="00036450">
            <w:pPr>
              <w:rPr>
                <w:rFonts w:ascii="Inter" w:hAnsi="Inter"/>
              </w:rPr>
            </w:pPr>
          </w:p>
          <w:sdt>
            <w:sdtPr>
              <w:rPr>
                <w:rFonts w:ascii="Inter" w:hAnsi="Inter"/>
              </w:rPr>
              <w:id w:val="1001553383"/>
              <w:placeholder>
                <w:docPart w:val="3791A15D2C2748EC982CFBA13CAD6A2C"/>
              </w:placeholder>
              <w:temporary/>
              <w:showingPlcHdr/>
              <w15:appearance w15:val="hidden"/>
            </w:sdtPr>
            <w:sdtContent>
              <w:p w14:paraId="5A15B293" w14:textId="2A3F68F7" w:rsidR="004D3011" w:rsidRPr="009814FD" w:rsidRDefault="00036450" w:rsidP="0042683E">
                <w:pPr>
                  <w:pStyle w:val="Heading2"/>
                  <w:rPr>
                    <w:rFonts w:ascii="Inter" w:hAnsi="Inter"/>
                  </w:rPr>
                </w:pPr>
                <w:r w:rsidRPr="009814FD">
                  <w:rPr>
                    <w:rFonts w:ascii="Inter" w:hAnsi="Inter"/>
                  </w:rPr>
                  <w:t>WORK EXPERIENCE</w:t>
                </w:r>
              </w:p>
            </w:sdtContent>
          </w:sdt>
          <w:p w14:paraId="0D7087F3" w14:textId="0530C5AD" w:rsidR="004D3011" w:rsidRPr="009814FD" w:rsidRDefault="00CF70EE" w:rsidP="00B359E4">
            <w:pPr>
              <w:pStyle w:val="Heading4"/>
              <w:rPr>
                <w:rFonts w:ascii="Inter" w:hAnsi="Inter"/>
                <w:bCs/>
              </w:rPr>
            </w:pPr>
            <w:r>
              <w:rPr>
                <w:rFonts w:ascii="Inter" w:hAnsi="Inter"/>
              </w:rPr>
              <w:t>Software IT, LTD</w:t>
            </w:r>
            <w:r w:rsidR="004D3011" w:rsidRPr="009814FD">
              <w:rPr>
                <w:rFonts w:ascii="Inter" w:hAnsi="Inter"/>
              </w:rPr>
              <w:t xml:space="preserve"> </w:t>
            </w:r>
            <w:r w:rsidR="000A3499">
              <w:rPr>
                <w:rFonts w:ascii="Inter" w:hAnsi="Inter"/>
              </w:rPr>
              <w:t xml:space="preserve">- </w:t>
            </w:r>
            <w:r>
              <w:rPr>
                <w:rFonts w:ascii="Inter" w:hAnsi="Inter"/>
              </w:rPr>
              <w:t>Developer</w:t>
            </w:r>
          </w:p>
          <w:p w14:paraId="311C20E3" w14:textId="136CB5C8" w:rsidR="004D3011" w:rsidRDefault="00CF70EE" w:rsidP="00B359E4">
            <w:pPr>
              <w:pStyle w:val="Date"/>
              <w:rPr>
                <w:rFonts w:ascii="Inter" w:hAnsi="Inter"/>
              </w:rPr>
            </w:pPr>
            <w:r>
              <w:rPr>
                <w:rFonts w:ascii="Inter" w:hAnsi="Inter"/>
              </w:rPr>
              <w:t xml:space="preserve">2014 </w:t>
            </w:r>
            <w:r w:rsidR="004D3011" w:rsidRPr="009814FD">
              <w:rPr>
                <w:rFonts w:ascii="Inter" w:hAnsi="Inter"/>
              </w:rPr>
              <w:t>–</w:t>
            </w:r>
            <w:r>
              <w:rPr>
                <w:rFonts w:ascii="Inter" w:hAnsi="Inter"/>
              </w:rPr>
              <w:t xml:space="preserve"> 2</w:t>
            </w:r>
            <w:r w:rsidR="000A3499">
              <w:rPr>
                <w:rFonts w:ascii="Inter" w:hAnsi="Inter"/>
              </w:rPr>
              <w:t>0</w:t>
            </w:r>
            <w:r>
              <w:rPr>
                <w:rFonts w:ascii="Inter" w:hAnsi="Inter"/>
              </w:rPr>
              <w:t>15</w:t>
            </w:r>
            <w:r w:rsidR="000A3499">
              <w:rPr>
                <w:rFonts w:ascii="Inter" w:hAnsi="Inter"/>
              </w:rPr>
              <w:t xml:space="preserve"> </w:t>
            </w:r>
          </w:p>
          <w:p w14:paraId="601D7498" w14:textId="77777777" w:rsidR="00CF70EE" w:rsidRPr="009814FD" w:rsidRDefault="00CF70EE" w:rsidP="00CF70EE">
            <w:pPr>
              <w:rPr>
                <w:rFonts w:ascii="Inter" w:hAnsi="Inter"/>
              </w:rPr>
            </w:pPr>
          </w:p>
          <w:p w14:paraId="650ED551" w14:textId="0496137F" w:rsidR="00CF70EE" w:rsidRPr="009814FD" w:rsidRDefault="00CF70EE" w:rsidP="00CF70EE">
            <w:pPr>
              <w:pStyle w:val="Heading4"/>
              <w:rPr>
                <w:rFonts w:ascii="Inter" w:hAnsi="Inter"/>
                <w:bCs/>
              </w:rPr>
            </w:pPr>
            <w:r w:rsidRPr="00CF70EE">
              <w:rPr>
                <w:rFonts w:ascii="Inter" w:hAnsi="Inter"/>
              </w:rPr>
              <w:t xml:space="preserve">Rizvi Engineering </w:t>
            </w:r>
            <w:r>
              <w:rPr>
                <w:rFonts w:ascii="Inter" w:hAnsi="Inter"/>
              </w:rPr>
              <w:t>C</w:t>
            </w:r>
            <w:r w:rsidRPr="00CF70EE">
              <w:rPr>
                <w:rFonts w:ascii="Inter" w:hAnsi="Inter"/>
              </w:rPr>
              <w:t xml:space="preserve">ollege </w:t>
            </w:r>
            <w:r>
              <w:rPr>
                <w:rFonts w:ascii="Inter" w:hAnsi="Inter"/>
              </w:rPr>
              <w:t>– Lab Assistant</w:t>
            </w:r>
          </w:p>
          <w:p w14:paraId="051A6610" w14:textId="39446CDB" w:rsidR="00CF70EE" w:rsidRPr="009814FD" w:rsidRDefault="00CF70EE" w:rsidP="00CF70EE">
            <w:pPr>
              <w:pStyle w:val="Date"/>
              <w:rPr>
                <w:rFonts w:ascii="Inter" w:hAnsi="Inter"/>
              </w:rPr>
            </w:pPr>
            <w:r>
              <w:rPr>
                <w:rFonts w:ascii="Inter" w:hAnsi="Inter"/>
              </w:rPr>
              <w:t xml:space="preserve">2015 </w:t>
            </w:r>
            <w:r w:rsidRPr="009814FD">
              <w:rPr>
                <w:rFonts w:ascii="Inter" w:hAnsi="Inter"/>
              </w:rPr>
              <w:t>–</w:t>
            </w:r>
            <w:r>
              <w:rPr>
                <w:rFonts w:ascii="Inter" w:hAnsi="Inter"/>
              </w:rPr>
              <w:t xml:space="preserve"> 2017 </w:t>
            </w:r>
          </w:p>
          <w:p w14:paraId="321F0D62" w14:textId="77777777" w:rsidR="00CF70EE" w:rsidRPr="009814FD" w:rsidRDefault="00CF70EE" w:rsidP="00CF70EE">
            <w:pPr>
              <w:rPr>
                <w:rFonts w:ascii="Inter" w:hAnsi="Inter"/>
              </w:rPr>
            </w:pPr>
          </w:p>
          <w:p w14:paraId="6C513181" w14:textId="42E54F13" w:rsidR="00CF70EE" w:rsidRPr="009814FD" w:rsidRDefault="00CF70EE" w:rsidP="00CF70EE">
            <w:pPr>
              <w:pStyle w:val="Heading4"/>
              <w:rPr>
                <w:rFonts w:ascii="Inter" w:hAnsi="Inter"/>
                <w:bCs/>
              </w:rPr>
            </w:pPr>
            <w:r w:rsidRPr="00CF70EE">
              <w:rPr>
                <w:rFonts w:ascii="Inter" w:hAnsi="Inter"/>
              </w:rPr>
              <w:t>Jindal Telecom</w:t>
            </w:r>
            <w:r w:rsidRPr="009814FD">
              <w:rPr>
                <w:rFonts w:ascii="Inter" w:hAnsi="Inter"/>
              </w:rPr>
              <w:t xml:space="preserve"> </w:t>
            </w:r>
            <w:r>
              <w:rPr>
                <w:rFonts w:ascii="Inter" w:hAnsi="Inter"/>
              </w:rPr>
              <w:t>– Customer Care Assistant</w:t>
            </w:r>
          </w:p>
          <w:p w14:paraId="01E517F4" w14:textId="5DAA9C21" w:rsidR="00CF70EE" w:rsidRDefault="00CF70EE" w:rsidP="00CF70EE">
            <w:pPr>
              <w:pStyle w:val="Date"/>
              <w:rPr>
                <w:rFonts w:ascii="Inter" w:hAnsi="Inter"/>
              </w:rPr>
            </w:pPr>
            <w:r>
              <w:rPr>
                <w:rFonts w:ascii="Inter" w:hAnsi="Inter"/>
              </w:rPr>
              <w:t xml:space="preserve">2018 </w:t>
            </w:r>
            <w:r w:rsidRPr="009814FD">
              <w:rPr>
                <w:rFonts w:ascii="Inter" w:hAnsi="Inter"/>
              </w:rPr>
              <w:t>–</w:t>
            </w:r>
            <w:r>
              <w:rPr>
                <w:rFonts w:ascii="Inter" w:hAnsi="Inter"/>
              </w:rPr>
              <w:t xml:space="preserve"> 2020 </w:t>
            </w:r>
          </w:p>
          <w:p w14:paraId="75347401" w14:textId="78533848" w:rsidR="0042683E" w:rsidRDefault="0042683E" w:rsidP="0042683E"/>
          <w:p w14:paraId="295C1859" w14:textId="77777777" w:rsidR="0042683E" w:rsidRPr="009814FD" w:rsidRDefault="0042683E" w:rsidP="0042683E">
            <w:pPr>
              <w:pStyle w:val="Heading4"/>
              <w:rPr>
                <w:rFonts w:ascii="Inter" w:hAnsi="Inter"/>
                <w:bCs/>
              </w:rPr>
            </w:pPr>
            <w:r w:rsidRPr="008F748A">
              <w:rPr>
                <w:rFonts w:ascii="Inter" w:hAnsi="Inter"/>
              </w:rPr>
              <w:t xml:space="preserve">Reliance </w:t>
            </w:r>
            <w:r>
              <w:rPr>
                <w:rFonts w:ascii="Inter" w:hAnsi="Inter"/>
              </w:rPr>
              <w:t>– MIS Coordinator</w:t>
            </w:r>
          </w:p>
          <w:p w14:paraId="4D1ED0B8" w14:textId="77777777" w:rsidR="0042683E" w:rsidRPr="009814FD" w:rsidRDefault="0042683E" w:rsidP="0042683E">
            <w:pPr>
              <w:pStyle w:val="Date"/>
              <w:rPr>
                <w:rFonts w:ascii="Inter" w:hAnsi="Inter"/>
              </w:rPr>
            </w:pPr>
            <w:r>
              <w:rPr>
                <w:rFonts w:ascii="Inter" w:hAnsi="Inter"/>
              </w:rPr>
              <w:t xml:space="preserve">Feb 20, 2020 </w:t>
            </w:r>
            <w:r w:rsidRPr="009814FD">
              <w:rPr>
                <w:rFonts w:ascii="Inter" w:hAnsi="Inter"/>
              </w:rPr>
              <w:t>–</w:t>
            </w:r>
            <w:r>
              <w:rPr>
                <w:rFonts w:ascii="Inter" w:hAnsi="Inter"/>
              </w:rPr>
              <w:t xml:space="preserve"> July 07, 2022</w:t>
            </w:r>
          </w:p>
          <w:p w14:paraId="78F55663" w14:textId="77777777" w:rsidR="00FB75A8" w:rsidRPr="00FB75A8" w:rsidRDefault="00FB75A8" w:rsidP="00FB75A8"/>
          <w:p w14:paraId="4F527B2F" w14:textId="1043DA58" w:rsidR="00FB75A8" w:rsidRPr="009814FD" w:rsidRDefault="00070F70" w:rsidP="00FB75A8">
            <w:pPr>
              <w:pStyle w:val="Heading4"/>
              <w:rPr>
                <w:rFonts w:ascii="Inter" w:hAnsi="Inter"/>
                <w:bCs/>
              </w:rPr>
            </w:pPr>
            <w:r>
              <w:rPr>
                <w:rFonts w:ascii="Inter" w:hAnsi="Inter"/>
              </w:rPr>
              <w:t>M/S DRABDIGITAL</w:t>
            </w:r>
            <w:r w:rsidR="00FB75A8" w:rsidRPr="009814FD">
              <w:rPr>
                <w:rFonts w:ascii="Inter" w:hAnsi="Inter"/>
              </w:rPr>
              <w:t xml:space="preserve"> </w:t>
            </w:r>
            <w:r w:rsidR="00FB75A8">
              <w:rPr>
                <w:rFonts w:ascii="Inter" w:hAnsi="Inter"/>
              </w:rPr>
              <w:t xml:space="preserve">– </w:t>
            </w:r>
            <w:r>
              <w:rPr>
                <w:rFonts w:ascii="Inter" w:hAnsi="Inter"/>
              </w:rPr>
              <w:t>WEB DEVELOPER</w:t>
            </w:r>
            <w:r w:rsidR="005241C5">
              <w:rPr>
                <w:rFonts w:ascii="Inter" w:hAnsi="Inter"/>
              </w:rPr>
              <w:t xml:space="preserve"> Freelancer</w:t>
            </w:r>
          </w:p>
          <w:p w14:paraId="2A4C968A" w14:textId="63E26B86" w:rsidR="00FB75A8" w:rsidRPr="009814FD" w:rsidRDefault="00FB75A8" w:rsidP="00FB75A8">
            <w:pPr>
              <w:pStyle w:val="Date"/>
              <w:rPr>
                <w:rFonts w:ascii="Inter" w:hAnsi="Inter"/>
              </w:rPr>
            </w:pPr>
            <w:r>
              <w:rPr>
                <w:rFonts w:ascii="Inter" w:hAnsi="Inter"/>
              </w:rPr>
              <w:t>20</w:t>
            </w:r>
            <w:r w:rsidR="00070F70">
              <w:rPr>
                <w:rFonts w:ascii="Inter" w:hAnsi="Inter"/>
              </w:rPr>
              <w:t>22</w:t>
            </w:r>
            <w:r>
              <w:rPr>
                <w:rFonts w:ascii="Inter" w:hAnsi="Inter"/>
              </w:rPr>
              <w:t xml:space="preserve"> </w:t>
            </w:r>
            <w:r w:rsidRPr="009814FD">
              <w:rPr>
                <w:rFonts w:ascii="Inter" w:hAnsi="Inter"/>
              </w:rPr>
              <w:t>–</w:t>
            </w:r>
            <w:r>
              <w:rPr>
                <w:rFonts w:ascii="Inter" w:hAnsi="Inter"/>
              </w:rPr>
              <w:t xml:space="preserve"> </w:t>
            </w:r>
            <w:r w:rsidR="00070F70">
              <w:rPr>
                <w:rFonts w:ascii="Inter" w:hAnsi="Inter"/>
              </w:rPr>
              <w:t>present</w:t>
            </w:r>
            <w:r>
              <w:rPr>
                <w:rFonts w:ascii="Inter" w:hAnsi="Inter"/>
              </w:rPr>
              <w:t xml:space="preserve"> </w:t>
            </w:r>
          </w:p>
          <w:p w14:paraId="15F3383B" w14:textId="77777777" w:rsidR="00FB75A8" w:rsidRPr="00FB75A8" w:rsidRDefault="00FB75A8" w:rsidP="00FB75A8"/>
          <w:p w14:paraId="4C868808" w14:textId="77777777" w:rsidR="00CF70EE" w:rsidRPr="00CF70EE" w:rsidRDefault="00CF70EE" w:rsidP="00CF70EE"/>
          <w:p w14:paraId="557202E0" w14:textId="77777777" w:rsidR="004D3011" w:rsidRPr="009814FD" w:rsidRDefault="004D3011" w:rsidP="00036450">
            <w:pPr>
              <w:rPr>
                <w:rFonts w:ascii="Inter" w:hAnsi="Inter"/>
              </w:rPr>
            </w:pPr>
          </w:p>
          <w:p w14:paraId="11E52751" w14:textId="3EE18432" w:rsidR="00036450" w:rsidRPr="009814FD" w:rsidRDefault="00B51413" w:rsidP="00036450">
            <w:pPr>
              <w:pStyle w:val="Heading2"/>
              <w:rPr>
                <w:rFonts w:ascii="Inter" w:hAnsi="Inter"/>
              </w:rPr>
            </w:pPr>
            <w:r>
              <w:rPr>
                <w:rFonts w:ascii="Inter" w:hAnsi="Inter"/>
              </w:rPr>
              <w:t xml:space="preserve">Personal </w:t>
            </w:r>
            <w:r w:rsidR="00E46539">
              <w:rPr>
                <w:rFonts w:ascii="Inter" w:hAnsi="Inter"/>
              </w:rPr>
              <w:t>Projects</w:t>
            </w:r>
          </w:p>
          <w:p w14:paraId="2D4DBFB2" w14:textId="354D7CE9" w:rsidR="009075B7" w:rsidRPr="009075B7" w:rsidRDefault="009075B7" w:rsidP="009075B7">
            <w:pPr>
              <w:numPr>
                <w:ilvl w:val="0"/>
                <w:numId w:val="5"/>
              </w:numPr>
              <w:spacing w:line="360" w:lineRule="auto"/>
              <w:rPr>
                <w:rFonts w:ascii="Inter" w:hAnsi="Inter"/>
                <w:b/>
              </w:rPr>
            </w:pPr>
            <w:r w:rsidRPr="009075B7">
              <w:rPr>
                <w:rFonts w:ascii="Inter" w:hAnsi="Inter"/>
                <w:bCs/>
              </w:rPr>
              <w:t>Fashion Design E-commerce Web App</w:t>
            </w:r>
            <w:r>
              <w:rPr>
                <w:rFonts w:ascii="Inter" w:hAnsi="Inter"/>
                <w:bCs/>
              </w:rPr>
              <w:t xml:space="preserve"> (Angular &amp; NodeJS)</w:t>
            </w:r>
          </w:p>
          <w:p w14:paraId="1ABFD1D4" w14:textId="589AAC5D" w:rsidR="009075B7" w:rsidRPr="009075B7" w:rsidRDefault="009075B7" w:rsidP="009075B7">
            <w:pPr>
              <w:numPr>
                <w:ilvl w:val="0"/>
                <w:numId w:val="5"/>
              </w:numPr>
              <w:spacing w:line="360" w:lineRule="auto"/>
              <w:rPr>
                <w:rFonts w:ascii="Inter" w:hAnsi="Inter"/>
                <w:b/>
              </w:rPr>
            </w:pPr>
            <w:r w:rsidRPr="009075B7">
              <w:rPr>
                <w:rFonts w:ascii="Inter" w:hAnsi="Inter"/>
                <w:bCs/>
              </w:rPr>
              <w:t>NEWS web API</w:t>
            </w:r>
            <w:r>
              <w:rPr>
                <w:rFonts w:ascii="Inter" w:hAnsi="Inter"/>
                <w:bCs/>
              </w:rPr>
              <w:t xml:space="preserve"> (Angular)</w:t>
            </w:r>
          </w:p>
          <w:p w14:paraId="4BE17467" w14:textId="267D13A4" w:rsidR="009075B7" w:rsidRPr="009075B7" w:rsidRDefault="009075B7" w:rsidP="009075B7">
            <w:pPr>
              <w:numPr>
                <w:ilvl w:val="0"/>
                <w:numId w:val="5"/>
              </w:numPr>
              <w:spacing w:line="360" w:lineRule="auto"/>
              <w:rPr>
                <w:rFonts w:ascii="Inter" w:hAnsi="Inter"/>
                <w:b/>
              </w:rPr>
            </w:pPr>
            <w:r w:rsidRPr="009075B7">
              <w:rPr>
                <w:rFonts w:ascii="Inter" w:hAnsi="Inter"/>
                <w:bCs/>
              </w:rPr>
              <w:t>Employee Management App</w:t>
            </w:r>
            <w:r>
              <w:rPr>
                <w:rFonts w:ascii="Inter" w:hAnsi="Inter"/>
                <w:bCs/>
              </w:rPr>
              <w:t xml:space="preserve"> (Angular</w:t>
            </w:r>
            <w:r w:rsidR="002E0AB7">
              <w:rPr>
                <w:rFonts w:ascii="Inter" w:hAnsi="Inter"/>
                <w:bCs/>
              </w:rPr>
              <w:t xml:space="preserve"> &amp; NodeJS</w:t>
            </w:r>
            <w:r>
              <w:rPr>
                <w:rFonts w:ascii="Inter" w:hAnsi="Inter"/>
                <w:bCs/>
              </w:rPr>
              <w:t>)</w:t>
            </w:r>
          </w:p>
          <w:p w14:paraId="233B6AB6" w14:textId="40447E19" w:rsidR="009075B7" w:rsidRPr="009075B7" w:rsidRDefault="009075B7" w:rsidP="009075B7">
            <w:pPr>
              <w:numPr>
                <w:ilvl w:val="0"/>
                <w:numId w:val="5"/>
              </w:numPr>
              <w:spacing w:line="360" w:lineRule="auto"/>
              <w:rPr>
                <w:rFonts w:ascii="Inter" w:hAnsi="Inter"/>
                <w:b/>
              </w:rPr>
            </w:pPr>
            <w:r w:rsidRPr="009075B7">
              <w:rPr>
                <w:rFonts w:ascii="Inter" w:hAnsi="Inter"/>
                <w:bCs/>
              </w:rPr>
              <w:t>Current Weather Condition App</w:t>
            </w:r>
            <w:r>
              <w:rPr>
                <w:rFonts w:ascii="Inter" w:hAnsi="Inter"/>
                <w:bCs/>
              </w:rPr>
              <w:t xml:space="preserve"> (Angular</w:t>
            </w:r>
            <w:r w:rsidR="002E0AB7">
              <w:rPr>
                <w:rFonts w:ascii="Inter" w:hAnsi="Inter"/>
                <w:bCs/>
              </w:rPr>
              <w:t xml:space="preserve"> &amp; NodeJS</w:t>
            </w:r>
            <w:r>
              <w:rPr>
                <w:rFonts w:ascii="Inter" w:hAnsi="Inter"/>
                <w:bCs/>
              </w:rPr>
              <w:t>)</w:t>
            </w:r>
          </w:p>
          <w:p w14:paraId="1A797EF0" w14:textId="36520F9B" w:rsidR="009075B7" w:rsidRPr="009075B7" w:rsidRDefault="009075B7" w:rsidP="009075B7">
            <w:pPr>
              <w:numPr>
                <w:ilvl w:val="0"/>
                <w:numId w:val="5"/>
              </w:numPr>
              <w:spacing w:line="360" w:lineRule="auto"/>
              <w:rPr>
                <w:rFonts w:ascii="Inter" w:hAnsi="Inter"/>
                <w:b/>
              </w:rPr>
            </w:pPr>
            <w:r w:rsidRPr="009075B7">
              <w:rPr>
                <w:rFonts w:ascii="Inter" w:hAnsi="Inter"/>
                <w:bCs/>
              </w:rPr>
              <w:t>Affiliated All-in-One Web Site</w:t>
            </w:r>
            <w:r>
              <w:rPr>
                <w:rFonts w:ascii="Inter" w:hAnsi="Inter"/>
                <w:bCs/>
              </w:rPr>
              <w:t xml:space="preserve"> (Angular</w:t>
            </w:r>
            <w:r w:rsidR="002E0AB7">
              <w:rPr>
                <w:rFonts w:ascii="Inter" w:hAnsi="Inter"/>
                <w:bCs/>
              </w:rPr>
              <w:t xml:space="preserve"> &amp; NodeJS</w:t>
            </w:r>
            <w:r>
              <w:rPr>
                <w:rFonts w:ascii="Inter" w:hAnsi="Inter"/>
                <w:bCs/>
              </w:rPr>
              <w:t>)</w:t>
            </w:r>
          </w:p>
          <w:p w14:paraId="080AFF6A" w14:textId="3A07A59A" w:rsidR="009075B7" w:rsidRPr="009075B7" w:rsidRDefault="009075B7" w:rsidP="009075B7">
            <w:pPr>
              <w:numPr>
                <w:ilvl w:val="0"/>
                <w:numId w:val="5"/>
              </w:numPr>
              <w:spacing w:line="360" w:lineRule="auto"/>
              <w:rPr>
                <w:rFonts w:ascii="Inter" w:hAnsi="Inter"/>
                <w:b/>
              </w:rPr>
            </w:pPr>
            <w:r w:rsidRPr="009075B7">
              <w:rPr>
                <w:rFonts w:ascii="Inter" w:hAnsi="Inter"/>
                <w:bCs/>
              </w:rPr>
              <w:t>Online Fresh Fast-Food App.</w:t>
            </w:r>
            <w:r>
              <w:rPr>
                <w:rFonts w:ascii="Inter" w:hAnsi="Inter"/>
                <w:bCs/>
              </w:rPr>
              <w:t xml:space="preserve"> (Angular)</w:t>
            </w:r>
          </w:p>
          <w:p w14:paraId="66821BDF" w14:textId="31D58F5E" w:rsidR="009075B7" w:rsidRPr="009075B7" w:rsidRDefault="009075B7" w:rsidP="009075B7">
            <w:pPr>
              <w:numPr>
                <w:ilvl w:val="0"/>
                <w:numId w:val="5"/>
              </w:numPr>
              <w:spacing w:line="360" w:lineRule="auto"/>
              <w:rPr>
                <w:rFonts w:ascii="Inter" w:hAnsi="Inter"/>
                <w:b/>
              </w:rPr>
            </w:pPr>
            <w:r>
              <w:rPr>
                <w:rFonts w:ascii="Inter" w:hAnsi="Inter"/>
                <w:bCs/>
              </w:rPr>
              <w:t>React Portfolio (ReactJS and Swiper JS)</w:t>
            </w:r>
          </w:p>
          <w:p w14:paraId="44E58EC8" w14:textId="5DF77493" w:rsidR="007D0086" w:rsidRPr="007D0086" w:rsidRDefault="009075B7" w:rsidP="007D0086">
            <w:pPr>
              <w:numPr>
                <w:ilvl w:val="0"/>
                <w:numId w:val="5"/>
              </w:numPr>
              <w:spacing w:line="360" w:lineRule="auto"/>
              <w:rPr>
                <w:rFonts w:ascii="Inter" w:hAnsi="Inter"/>
                <w:b/>
              </w:rPr>
            </w:pPr>
            <w:r>
              <w:rPr>
                <w:rFonts w:ascii="Inter" w:hAnsi="Inter"/>
                <w:bCs/>
              </w:rPr>
              <w:t>To Do List (ReactJS)</w:t>
            </w:r>
          </w:p>
          <w:p w14:paraId="7FC3B93C" w14:textId="229BEBB0" w:rsidR="009075B7" w:rsidRPr="009075B7" w:rsidRDefault="009075B7" w:rsidP="009075B7">
            <w:pPr>
              <w:numPr>
                <w:ilvl w:val="0"/>
                <w:numId w:val="5"/>
              </w:numPr>
              <w:spacing w:line="360" w:lineRule="auto"/>
              <w:rPr>
                <w:rFonts w:ascii="Inter" w:hAnsi="Inter"/>
                <w:b/>
              </w:rPr>
            </w:pPr>
            <w:proofErr w:type="spellStart"/>
            <w:r>
              <w:rPr>
                <w:rFonts w:ascii="Inter" w:hAnsi="Inter"/>
                <w:bCs/>
              </w:rPr>
              <w:t>ResumeMaker.site</w:t>
            </w:r>
            <w:proofErr w:type="spellEnd"/>
            <w:r>
              <w:rPr>
                <w:rFonts w:ascii="Inter" w:hAnsi="Inter"/>
                <w:bCs/>
              </w:rPr>
              <w:t xml:space="preserve"> (ReactJS </w:t>
            </w:r>
            <w:r w:rsidR="008A71F7">
              <w:rPr>
                <w:rFonts w:ascii="Inter" w:hAnsi="Inter"/>
                <w:bCs/>
              </w:rPr>
              <w:t>Currently</w:t>
            </w:r>
            <w:r>
              <w:rPr>
                <w:rFonts w:ascii="Inter" w:hAnsi="Inter"/>
                <w:bCs/>
              </w:rPr>
              <w:t xml:space="preserve"> in Development)</w:t>
            </w:r>
          </w:p>
          <w:p w14:paraId="1F21FD09" w14:textId="0F135885" w:rsidR="00036450" w:rsidRPr="009814FD" w:rsidRDefault="00036450" w:rsidP="009075B7">
            <w:pPr>
              <w:rPr>
                <w:rFonts w:ascii="Inter" w:hAnsi="Inter"/>
                <w:color w:val="FFFFFF" w:themeColor="background1"/>
              </w:rPr>
            </w:pPr>
          </w:p>
        </w:tc>
      </w:tr>
    </w:tbl>
    <w:p w14:paraId="5167B35A" w14:textId="77777777" w:rsidR="0043117B" w:rsidRPr="009814FD" w:rsidRDefault="00000000" w:rsidP="000C45FF">
      <w:pPr>
        <w:tabs>
          <w:tab w:val="left" w:pos="990"/>
        </w:tabs>
        <w:rPr>
          <w:rFonts w:ascii="Inter" w:hAnsi="Inter"/>
        </w:rPr>
      </w:pPr>
    </w:p>
    <w:sectPr w:rsidR="0043117B" w:rsidRPr="009814FD" w:rsidSect="00185BD0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DBAEF" w14:textId="77777777" w:rsidR="00863133" w:rsidRDefault="00863133" w:rsidP="000C45FF">
      <w:r>
        <w:separator/>
      </w:r>
    </w:p>
  </w:endnote>
  <w:endnote w:type="continuationSeparator" w:id="0">
    <w:p w14:paraId="3A1EFC88" w14:textId="77777777" w:rsidR="00863133" w:rsidRDefault="0086313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Inter">
    <w:altName w:val="Calibri"/>
    <w:charset w:val="00"/>
    <w:family w:val="auto"/>
    <w:pitch w:val="variable"/>
    <w:sig w:usb0="E00002FF" w:usb1="1200A1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E153B" w14:textId="77777777" w:rsidR="00863133" w:rsidRDefault="00863133" w:rsidP="000C45FF">
      <w:r>
        <w:separator/>
      </w:r>
    </w:p>
  </w:footnote>
  <w:footnote w:type="continuationSeparator" w:id="0">
    <w:p w14:paraId="793EB159" w14:textId="77777777" w:rsidR="00863133" w:rsidRDefault="0086313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A0CE2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3477272" wp14:editId="46FE667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57B35"/>
    <w:multiLevelType w:val="hybridMultilevel"/>
    <w:tmpl w:val="E50EC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11BFC"/>
    <w:multiLevelType w:val="hybridMultilevel"/>
    <w:tmpl w:val="B4163B7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DF626B2"/>
    <w:multiLevelType w:val="hybridMultilevel"/>
    <w:tmpl w:val="890E7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710284"/>
    <w:multiLevelType w:val="hybridMultilevel"/>
    <w:tmpl w:val="874CE8D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2007052067">
    <w:abstractNumId w:val="0"/>
  </w:num>
  <w:num w:numId="2" w16cid:durableId="1751003647">
    <w:abstractNumId w:val="2"/>
  </w:num>
  <w:num w:numId="3" w16cid:durableId="7030245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66618549">
    <w:abstractNumId w:val="3"/>
  </w:num>
  <w:num w:numId="5" w16cid:durableId="1494225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3ED"/>
    <w:rsid w:val="000010EF"/>
    <w:rsid w:val="00025EC7"/>
    <w:rsid w:val="00026C16"/>
    <w:rsid w:val="00036450"/>
    <w:rsid w:val="00070F70"/>
    <w:rsid w:val="00074355"/>
    <w:rsid w:val="00083F48"/>
    <w:rsid w:val="00094499"/>
    <w:rsid w:val="000A3499"/>
    <w:rsid w:val="000B282E"/>
    <w:rsid w:val="000C45FF"/>
    <w:rsid w:val="000E3FD1"/>
    <w:rsid w:val="00112054"/>
    <w:rsid w:val="001317D8"/>
    <w:rsid w:val="00131ADE"/>
    <w:rsid w:val="001333ED"/>
    <w:rsid w:val="001525E1"/>
    <w:rsid w:val="00180329"/>
    <w:rsid w:val="00185BD0"/>
    <w:rsid w:val="0019001F"/>
    <w:rsid w:val="001A74A5"/>
    <w:rsid w:val="001B2ABD"/>
    <w:rsid w:val="001D338A"/>
    <w:rsid w:val="001E0391"/>
    <w:rsid w:val="001E1759"/>
    <w:rsid w:val="001F1ECC"/>
    <w:rsid w:val="00220311"/>
    <w:rsid w:val="002400EB"/>
    <w:rsid w:val="00256CF7"/>
    <w:rsid w:val="00281FD5"/>
    <w:rsid w:val="002A722E"/>
    <w:rsid w:val="002E0AB7"/>
    <w:rsid w:val="002E312B"/>
    <w:rsid w:val="00300D1D"/>
    <w:rsid w:val="0030481B"/>
    <w:rsid w:val="003156FC"/>
    <w:rsid w:val="003254B5"/>
    <w:rsid w:val="00350170"/>
    <w:rsid w:val="0037121F"/>
    <w:rsid w:val="003910D8"/>
    <w:rsid w:val="003A2C55"/>
    <w:rsid w:val="003A6B7D"/>
    <w:rsid w:val="003B06CA"/>
    <w:rsid w:val="0040248E"/>
    <w:rsid w:val="004071FC"/>
    <w:rsid w:val="0042683E"/>
    <w:rsid w:val="0043416A"/>
    <w:rsid w:val="00445947"/>
    <w:rsid w:val="00460A2C"/>
    <w:rsid w:val="004813B3"/>
    <w:rsid w:val="00482DA8"/>
    <w:rsid w:val="00496591"/>
    <w:rsid w:val="004C63E4"/>
    <w:rsid w:val="004D3011"/>
    <w:rsid w:val="004E1E24"/>
    <w:rsid w:val="005241C5"/>
    <w:rsid w:val="005262AC"/>
    <w:rsid w:val="00533816"/>
    <w:rsid w:val="005575D6"/>
    <w:rsid w:val="005A3197"/>
    <w:rsid w:val="005C6D87"/>
    <w:rsid w:val="005E39D5"/>
    <w:rsid w:val="005F19D4"/>
    <w:rsid w:val="00600670"/>
    <w:rsid w:val="006114B0"/>
    <w:rsid w:val="0062123A"/>
    <w:rsid w:val="006433EA"/>
    <w:rsid w:val="00646E75"/>
    <w:rsid w:val="006771D0"/>
    <w:rsid w:val="006848CE"/>
    <w:rsid w:val="006A0223"/>
    <w:rsid w:val="00715FCB"/>
    <w:rsid w:val="00743101"/>
    <w:rsid w:val="007618C6"/>
    <w:rsid w:val="00764C9F"/>
    <w:rsid w:val="007775E1"/>
    <w:rsid w:val="007867A0"/>
    <w:rsid w:val="007927F5"/>
    <w:rsid w:val="007A23ED"/>
    <w:rsid w:val="007D0086"/>
    <w:rsid w:val="00802CA0"/>
    <w:rsid w:val="00836026"/>
    <w:rsid w:val="008423F2"/>
    <w:rsid w:val="00863133"/>
    <w:rsid w:val="008A71F7"/>
    <w:rsid w:val="008C04E9"/>
    <w:rsid w:val="008F748A"/>
    <w:rsid w:val="009075B7"/>
    <w:rsid w:val="0091481C"/>
    <w:rsid w:val="009260CD"/>
    <w:rsid w:val="00940A66"/>
    <w:rsid w:val="00952C25"/>
    <w:rsid w:val="009814FD"/>
    <w:rsid w:val="00A2118D"/>
    <w:rsid w:val="00A33D09"/>
    <w:rsid w:val="00A45F29"/>
    <w:rsid w:val="00A917C5"/>
    <w:rsid w:val="00AD0A50"/>
    <w:rsid w:val="00AD76E2"/>
    <w:rsid w:val="00AF1340"/>
    <w:rsid w:val="00B20152"/>
    <w:rsid w:val="00B359E4"/>
    <w:rsid w:val="00B51413"/>
    <w:rsid w:val="00B57D98"/>
    <w:rsid w:val="00B70850"/>
    <w:rsid w:val="00BA30CA"/>
    <w:rsid w:val="00C066B6"/>
    <w:rsid w:val="00C37BA1"/>
    <w:rsid w:val="00C4674C"/>
    <w:rsid w:val="00C506CF"/>
    <w:rsid w:val="00C72BED"/>
    <w:rsid w:val="00C9578B"/>
    <w:rsid w:val="00CB0055"/>
    <w:rsid w:val="00CE17DB"/>
    <w:rsid w:val="00CF70EE"/>
    <w:rsid w:val="00D12BA1"/>
    <w:rsid w:val="00D2522B"/>
    <w:rsid w:val="00D422DE"/>
    <w:rsid w:val="00D52FB5"/>
    <w:rsid w:val="00D5459D"/>
    <w:rsid w:val="00D6142A"/>
    <w:rsid w:val="00D87A87"/>
    <w:rsid w:val="00DA1F4D"/>
    <w:rsid w:val="00DD172A"/>
    <w:rsid w:val="00E25A26"/>
    <w:rsid w:val="00E4381A"/>
    <w:rsid w:val="00E46539"/>
    <w:rsid w:val="00E55D74"/>
    <w:rsid w:val="00E578CD"/>
    <w:rsid w:val="00E86DA1"/>
    <w:rsid w:val="00ED05E3"/>
    <w:rsid w:val="00F06562"/>
    <w:rsid w:val="00F10752"/>
    <w:rsid w:val="00F317A6"/>
    <w:rsid w:val="00F60274"/>
    <w:rsid w:val="00F65190"/>
    <w:rsid w:val="00F77FB9"/>
    <w:rsid w:val="00FB068F"/>
    <w:rsid w:val="00FB75A8"/>
    <w:rsid w:val="00FC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556AA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5C6D87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083F4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114B0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2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github.com/chauhanpravee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hauhanpraveen.github.io" TargetMode="Externa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bit.ly/3WVB5Oz" TargetMode="External"/><Relationship Id="rId4" Type="http://schemas.openxmlformats.org/officeDocument/2006/relationships/webSettings" Target="webSettings.xml"/><Relationship Id="rId9" Type="http://schemas.openxmlformats.org/officeDocument/2006/relationships/hyperlink" Target="tel:+918957187318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kus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52EF94DB3824B73A02772D85ED608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C95E29-B261-4419-8997-C7596F689E63}"/>
      </w:docPartPr>
      <w:docPartBody>
        <w:p w:rsidR="00776237" w:rsidRDefault="00000000">
          <w:pPr>
            <w:pStyle w:val="552EF94DB3824B73A02772D85ED60860"/>
          </w:pPr>
          <w:r w:rsidRPr="00D5459D">
            <w:t>Profile</w:t>
          </w:r>
        </w:p>
      </w:docPartBody>
    </w:docPart>
    <w:docPart>
      <w:docPartPr>
        <w:name w:val="672B4698FF67425F9DC517800A084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8CF23B-D604-4BC1-B491-7104DE1C5EDF}"/>
      </w:docPartPr>
      <w:docPartBody>
        <w:p w:rsidR="00776237" w:rsidRDefault="00000000">
          <w:pPr>
            <w:pStyle w:val="672B4698FF67425F9DC517800A08474C"/>
          </w:pPr>
          <w:r w:rsidRPr="00CB0055">
            <w:t>Contact</w:t>
          </w:r>
        </w:p>
      </w:docPartBody>
    </w:docPart>
    <w:docPart>
      <w:docPartPr>
        <w:name w:val="C6850555BCC24C36A12F749696C3A5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79A1DD-3141-4993-BE35-D7511FF55A59}"/>
      </w:docPartPr>
      <w:docPartBody>
        <w:p w:rsidR="00776237" w:rsidRDefault="00000000">
          <w:pPr>
            <w:pStyle w:val="C6850555BCC24C36A12F749696C3A5FC"/>
          </w:pPr>
          <w:r w:rsidRPr="004D3011">
            <w:t>PHONE:</w:t>
          </w:r>
        </w:p>
      </w:docPartBody>
    </w:docPart>
    <w:docPart>
      <w:docPartPr>
        <w:name w:val="DA55EFE09CC144BA8500C219276EB7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9E5BD6-9C38-44DA-AF6F-7DD0CFCE749A}"/>
      </w:docPartPr>
      <w:docPartBody>
        <w:p w:rsidR="00776237" w:rsidRDefault="00000000">
          <w:pPr>
            <w:pStyle w:val="DA55EFE09CC144BA8500C219276EB73B"/>
          </w:pPr>
          <w:r w:rsidRPr="004D3011">
            <w:t>EMAIL:</w:t>
          </w:r>
        </w:p>
      </w:docPartBody>
    </w:docPart>
    <w:docPart>
      <w:docPartPr>
        <w:name w:val="42D5EBB3978048ECAC3A4EBFAA2266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478002-8411-49F8-BFC5-DC14182A103D}"/>
      </w:docPartPr>
      <w:docPartBody>
        <w:p w:rsidR="00776237" w:rsidRDefault="00000000">
          <w:pPr>
            <w:pStyle w:val="42D5EBB3978048ECAC3A4EBFAA2266ED"/>
          </w:pPr>
          <w:r w:rsidRPr="00CB0055">
            <w:t>Hobbies</w:t>
          </w:r>
        </w:p>
      </w:docPartBody>
    </w:docPart>
    <w:docPart>
      <w:docPartPr>
        <w:name w:val="A3B14514359C4C0E852B680CB97D8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AF4FE-F258-4132-A013-F1D5931D1062}"/>
      </w:docPartPr>
      <w:docPartBody>
        <w:p w:rsidR="00776237" w:rsidRDefault="00000000">
          <w:pPr>
            <w:pStyle w:val="A3B14514359C4C0E852B680CB97D8E82"/>
          </w:pPr>
          <w:r w:rsidRPr="00036450">
            <w:t>EDUCATION</w:t>
          </w:r>
        </w:p>
      </w:docPartBody>
    </w:docPart>
    <w:docPart>
      <w:docPartPr>
        <w:name w:val="3791A15D2C2748EC982CFBA13CAD6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4026A7-5A68-4B8D-96E2-9B655F592444}"/>
      </w:docPartPr>
      <w:docPartBody>
        <w:p w:rsidR="00776237" w:rsidRDefault="00000000">
          <w:pPr>
            <w:pStyle w:val="3791A15D2C2748EC982CFBA13CAD6A2C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Inter">
    <w:altName w:val="Calibri"/>
    <w:charset w:val="00"/>
    <w:family w:val="auto"/>
    <w:pitch w:val="variable"/>
    <w:sig w:usb0="E00002FF" w:usb1="1200A1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AF"/>
    <w:rsid w:val="002D3EF9"/>
    <w:rsid w:val="002E02AF"/>
    <w:rsid w:val="005A469A"/>
    <w:rsid w:val="0063767F"/>
    <w:rsid w:val="007461EF"/>
    <w:rsid w:val="00776237"/>
    <w:rsid w:val="007C21BC"/>
    <w:rsid w:val="007F3DF1"/>
    <w:rsid w:val="00893E0B"/>
    <w:rsid w:val="008E4BDA"/>
    <w:rsid w:val="008F04AD"/>
    <w:rsid w:val="00CA693E"/>
    <w:rsid w:val="00FB1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2EF94DB3824B73A02772D85ED60860">
    <w:name w:val="552EF94DB3824B73A02772D85ED60860"/>
  </w:style>
  <w:style w:type="paragraph" w:customStyle="1" w:styleId="672B4698FF67425F9DC517800A08474C">
    <w:name w:val="672B4698FF67425F9DC517800A08474C"/>
  </w:style>
  <w:style w:type="paragraph" w:customStyle="1" w:styleId="C6850555BCC24C36A12F749696C3A5FC">
    <w:name w:val="C6850555BCC24C36A12F749696C3A5FC"/>
  </w:style>
  <w:style w:type="paragraph" w:customStyle="1" w:styleId="DA55EFE09CC144BA8500C219276EB73B">
    <w:name w:val="DA55EFE09CC144BA8500C219276EB73B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42D5EBB3978048ECAC3A4EBFAA2266ED">
    <w:name w:val="42D5EBB3978048ECAC3A4EBFAA2266ED"/>
  </w:style>
  <w:style w:type="paragraph" w:customStyle="1" w:styleId="A3B14514359C4C0E852B680CB97D8E82">
    <w:name w:val="A3B14514359C4C0E852B680CB97D8E82"/>
  </w:style>
  <w:style w:type="paragraph" w:customStyle="1" w:styleId="3791A15D2C2748EC982CFBA13CAD6A2C">
    <w:name w:val="3791A15D2C2748EC982CFBA13CAD6A2C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2023-02-03T09:39:00Z</dcterms:created>
  <dcterms:modified xsi:type="dcterms:W3CDTF">2023-02-09T05:33:00Z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2023-02-03T09:39:29Z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644cd086-eab7-4d95-8c17-f0c24397bc22</vt:lpwstr>
  </property>
  <property fmtid="{D5CDD505-2E9C-101B-9397-08002B2CF9AE}" pid="7" name="MSIP_Label_defa4170-0d19-0005-0004-bc88714345d2_ActionId">
    <vt:lpwstr>a9073703-77dd-4d24-8775-d3fc57c6e741</vt:lpwstr>
  </property>
  <property fmtid="{D5CDD505-2E9C-101B-9397-08002B2CF9AE}" pid="8" name="MSIP_Label_defa4170-0d19-0005-0004-bc88714345d2_ContentBits">
    <vt:lpwstr>0</vt:lpwstr>
  </property>
</Properties>
</file>